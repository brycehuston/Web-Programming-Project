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15602970"/>
        <w:docPartObj>
          <w:docPartGallery w:val="Cover Pages"/>
          <w:docPartUnique/>
        </w:docPartObj>
      </w:sdtPr>
      <w:sdtContent>
        <w:p w14:paraId="567C43EB" w14:textId="4947C779" w:rsidR="001C3B3C" w:rsidRDefault="001C3B3C">
          <w:r>
            <w:rPr>
              <w:noProof/>
            </w:rPr>
            <mc:AlternateContent>
              <mc:Choice Requires="wpg">
                <w:drawing>
                  <wp:anchor distT="0" distB="0" distL="114300" distR="114300" simplePos="0" relativeHeight="251659264" behindDoc="1" locked="0" layoutInCell="1" allowOverlap="1" wp14:anchorId="78466DE7" wp14:editId="40F32776">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BE19A4A" w14:textId="76F3A88D" w:rsidR="001C3B3C" w:rsidRDefault="001C3B3C">
                                      <w:pPr>
                                        <w:pStyle w:val="NoSpacing"/>
                                        <w:spacing w:before="120"/>
                                        <w:jc w:val="center"/>
                                        <w:rPr>
                                          <w:color w:val="FFFFFF" w:themeColor="background1"/>
                                        </w:rPr>
                                      </w:pPr>
                                      <w:r>
                                        <w:rPr>
                                          <w:color w:val="FFFFFF" w:themeColor="background1"/>
                                        </w:rPr>
                                        <w:t>Bryce Huston</w:t>
                                      </w:r>
                                    </w:p>
                                  </w:sdtContent>
                                </w:sdt>
                                <w:p w14:paraId="38E8D89B" w14:textId="7C3E534F" w:rsidR="001C3B3C" w:rsidRDefault="001C3B3C">
                                  <w:pPr>
                                    <w:pStyle w:val="NoSpacing"/>
                                    <w:spacing w:before="120"/>
                                    <w:jc w:val="center"/>
                                    <w:rPr>
                                      <w:color w:val="FFFFFF" w:themeColor="background1"/>
                                    </w:rPr>
                                  </w:pPr>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30003673</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1F64DE4" w14:textId="2A7A1895" w:rsidR="001C3B3C" w:rsidRDefault="001C3B3C">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Web programming Documentation</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8466DE7"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BE19A4A" w14:textId="76F3A88D" w:rsidR="001C3B3C" w:rsidRDefault="001C3B3C">
                                <w:pPr>
                                  <w:pStyle w:val="NoSpacing"/>
                                  <w:spacing w:before="120"/>
                                  <w:jc w:val="center"/>
                                  <w:rPr>
                                    <w:color w:val="FFFFFF" w:themeColor="background1"/>
                                  </w:rPr>
                                </w:pPr>
                                <w:r>
                                  <w:rPr>
                                    <w:color w:val="FFFFFF" w:themeColor="background1"/>
                                  </w:rPr>
                                  <w:t>Bryce Huston</w:t>
                                </w:r>
                              </w:p>
                            </w:sdtContent>
                          </w:sdt>
                          <w:p w14:paraId="38E8D89B" w14:textId="7C3E534F" w:rsidR="001C3B3C" w:rsidRDefault="001C3B3C">
                            <w:pPr>
                              <w:pStyle w:val="NoSpacing"/>
                              <w:spacing w:before="120"/>
                              <w:jc w:val="center"/>
                              <w:rPr>
                                <w:color w:val="FFFFFF" w:themeColor="background1"/>
                              </w:rPr>
                            </w:pPr>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30003673</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1F64DE4" w14:textId="2A7A1895" w:rsidR="001C3B3C" w:rsidRDefault="001C3B3C">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Web programming Documentation</w:t>
                                </w:r>
                              </w:p>
                            </w:sdtContent>
                          </w:sdt>
                        </w:txbxContent>
                      </v:textbox>
                    </v:shape>
                    <w10:wrap anchorx="page" anchory="page"/>
                  </v:group>
                </w:pict>
              </mc:Fallback>
            </mc:AlternateContent>
          </w:r>
        </w:p>
        <w:p w14:paraId="4F141C56" w14:textId="2BC9E09C" w:rsidR="001C3B3C" w:rsidRDefault="001C3B3C">
          <w:r>
            <w:br w:type="page"/>
          </w:r>
        </w:p>
      </w:sdtContent>
    </w:sdt>
    <w:sdt>
      <w:sdtPr>
        <w:id w:val="1478879457"/>
        <w:docPartObj>
          <w:docPartGallery w:val="Table of Contents"/>
          <w:docPartUnique/>
        </w:docPartObj>
      </w:sdtPr>
      <w:sdtEndPr>
        <w:rPr>
          <w:rFonts w:asciiTheme="minorHAnsi" w:eastAsiaTheme="minorHAnsi" w:hAnsiTheme="minorHAnsi" w:cstheme="minorBidi"/>
          <w:b/>
          <w:bCs/>
          <w:noProof/>
          <w:color w:val="auto"/>
          <w:sz w:val="22"/>
          <w:szCs w:val="22"/>
          <w:lang w:val="en-AU"/>
        </w:rPr>
      </w:sdtEndPr>
      <w:sdtContent>
        <w:p w14:paraId="0D2A7468" w14:textId="46EB61CF" w:rsidR="001C3B3C" w:rsidRDefault="001C3B3C">
          <w:pPr>
            <w:pStyle w:val="TOCHeading"/>
          </w:pPr>
          <w:r>
            <w:t>Contents</w:t>
          </w:r>
        </w:p>
        <w:p w14:paraId="52533479" w14:textId="255D7050" w:rsidR="001C3B3C" w:rsidRDefault="001C3B3C">
          <w:pPr>
            <w:pStyle w:val="TOC1"/>
            <w:tabs>
              <w:tab w:val="right" w:leader="dot" w:pos="9016"/>
            </w:tabs>
            <w:rPr>
              <w:noProof/>
            </w:rPr>
          </w:pPr>
          <w:r>
            <w:fldChar w:fldCharType="begin"/>
          </w:r>
          <w:r>
            <w:instrText xml:space="preserve"> TOC \o "1-3" \h \z \u </w:instrText>
          </w:r>
          <w:r>
            <w:fldChar w:fldCharType="separate"/>
          </w:r>
          <w:hyperlink w:anchor="_Toc20342415" w:history="1">
            <w:r w:rsidRPr="006A1DC0">
              <w:rPr>
                <w:rStyle w:val="Hyperlink"/>
                <w:noProof/>
              </w:rPr>
              <w:t>PEAR:</w:t>
            </w:r>
            <w:r>
              <w:rPr>
                <w:noProof/>
                <w:webHidden/>
              </w:rPr>
              <w:tab/>
            </w:r>
            <w:r>
              <w:rPr>
                <w:noProof/>
                <w:webHidden/>
              </w:rPr>
              <w:fldChar w:fldCharType="begin"/>
            </w:r>
            <w:r>
              <w:rPr>
                <w:noProof/>
                <w:webHidden/>
              </w:rPr>
              <w:instrText xml:space="preserve"> PAGEREF _Toc20342415 \h </w:instrText>
            </w:r>
            <w:r>
              <w:rPr>
                <w:noProof/>
                <w:webHidden/>
              </w:rPr>
            </w:r>
            <w:r>
              <w:rPr>
                <w:noProof/>
                <w:webHidden/>
              </w:rPr>
              <w:fldChar w:fldCharType="separate"/>
            </w:r>
            <w:r>
              <w:rPr>
                <w:noProof/>
                <w:webHidden/>
              </w:rPr>
              <w:t>2</w:t>
            </w:r>
            <w:r>
              <w:rPr>
                <w:noProof/>
                <w:webHidden/>
              </w:rPr>
              <w:fldChar w:fldCharType="end"/>
            </w:r>
          </w:hyperlink>
        </w:p>
        <w:p w14:paraId="5D10EF01" w14:textId="27E52CF3" w:rsidR="001C3B3C" w:rsidRDefault="001C3B3C">
          <w:pPr>
            <w:pStyle w:val="TOC1"/>
            <w:tabs>
              <w:tab w:val="right" w:leader="dot" w:pos="9016"/>
            </w:tabs>
            <w:rPr>
              <w:noProof/>
            </w:rPr>
          </w:pPr>
          <w:hyperlink w:anchor="_Toc20342416" w:history="1">
            <w:r w:rsidRPr="006A1DC0">
              <w:rPr>
                <w:rStyle w:val="Hyperlink"/>
                <w:noProof/>
              </w:rPr>
              <w:t>Identify potential software risks or problems, e.g. possible invalid user inputs that cause unexpected behaviour? Is requirements incomplete? Security issues?</w:t>
            </w:r>
            <w:r>
              <w:rPr>
                <w:noProof/>
                <w:webHidden/>
              </w:rPr>
              <w:tab/>
            </w:r>
            <w:r>
              <w:rPr>
                <w:noProof/>
                <w:webHidden/>
              </w:rPr>
              <w:fldChar w:fldCharType="begin"/>
            </w:r>
            <w:r>
              <w:rPr>
                <w:noProof/>
                <w:webHidden/>
              </w:rPr>
              <w:instrText xml:space="preserve"> PAGEREF _Toc20342416 \h </w:instrText>
            </w:r>
            <w:r>
              <w:rPr>
                <w:noProof/>
                <w:webHidden/>
              </w:rPr>
            </w:r>
            <w:r>
              <w:rPr>
                <w:noProof/>
                <w:webHidden/>
              </w:rPr>
              <w:fldChar w:fldCharType="separate"/>
            </w:r>
            <w:r>
              <w:rPr>
                <w:noProof/>
                <w:webHidden/>
              </w:rPr>
              <w:t>3</w:t>
            </w:r>
            <w:r>
              <w:rPr>
                <w:noProof/>
                <w:webHidden/>
              </w:rPr>
              <w:fldChar w:fldCharType="end"/>
            </w:r>
          </w:hyperlink>
        </w:p>
        <w:p w14:paraId="6DADEC87" w14:textId="2C2EB931" w:rsidR="001C3B3C" w:rsidRDefault="001C3B3C">
          <w:pPr>
            <w:pStyle w:val="TOC2"/>
            <w:tabs>
              <w:tab w:val="right" w:leader="dot" w:pos="9016"/>
            </w:tabs>
            <w:rPr>
              <w:noProof/>
            </w:rPr>
          </w:pPr>
          <w:hyperlink w:anchor="_Toc20342417" w:history="1">
            <w:r w:rsidRPr="006A1DC0">
              <w:rPr>
                <w:rStyle w:val="Hyperlink"/>
                <w:noProof/>
              </w:rPr>
              <w:t>Test and validate with sample inputs with screenshots. Test the logic of the contents of the application. Validate the consistency between the code and the software design. Include testing in various browsers, e.g. Chrome and Firefox.</w:t>
            </w:r>
            <w:r>
              <w:rPr>
                <w:noProof/>
                <w:webHidden/>
              </w:rPr>
              <w:tab/>
            </w:r>
            <w:r>
              <w:rPr>
                <w:noProof/>
                <w:webHidden/>
              </w:rPr>
              <w:fldChar w:fldCharType="begin"/>
            </w:r>
            <w:r>
              <w:rPr>
                <w:noProof/>
                <w:webHidden/>
              </w:rPr>
              <w:instrText xml:space="preserve"> PAGEREF _Toc20342417 \h </w:instrText>
            </w:r>
            <w:r>
              <w:rPr>
                <w:noProof/>
                <w:webHidden/>
              </w:rPr>
            </w:r>
            <w:r>
              <w:rPr>
                <w:noProof/>
                <w:webHidden/>
              </w:rPr>
              <w:fldChar w:fldCharType="separate"/>
            </w:r>
            <w:r>
              <w:rPr>
                <w:noProof/>
                <w:webHidden/>
              </w:rPr>
              <w:t>4</w:t>
            </w:r>
            <w:r>
              <w:rPr>
                <w:noProof/>
                <w:webHidden/>
              </w:rPr>
              <w:fldChar w:fldCharType="end"/>
            </w:r>
          </w:hyperlink>
        </w:p>
        <w:p w14:paraId="4457D7DA" w14:textId="6D2B7352" w:rsidR="001C3B3C" w:rsidRDefault="001C3B3C">
          <w:pPr>
            <w:pStyle w:val="TOC1"/>
            <w:tabs>
              <w:tab w:val="right" w:leader="dot" w:pos="9016"/>
            </w:tabs>
            <w:rPr>
              <w:noProof/>
            </w:rPr>
          </w:pPr>
          <w:hyperlink w:anchor="_Toc20342418" w:history="1">
            <w:r w:rsidRPr="006A1DC0">
              <w:rPr>
                <w:rStyle w:val="Hyperlink"/>
                <w:noProof/>
              </w:rPr>
              <w:t>Provide an evidence that you adjusted your application base on the test.</w:t>
            </w:r>
            <w:r>
              <w:rPr>
                <w:noProof/>
                <w:webHidden/>
              </w:rPr>
              <w:tab/>
            </w:r>
            <w:r>
              <w:rPr>
                <w:noProof/>
                <w:webHidden/>
              </w:rPr>
              <w:fldChar w:fldCharType="begin"/>
            </w:r>
            <w:r>
              <w:rPr>
                <w:noProof/>
                <w:webHidden/>
              </w:rPr>
              <w:instrText xml:space="preserve"> PAGEREF _Toc20342418 \h </w:instrText>
            </w:r>
            <w:r>
              <w:rPr>
                <w:noProof/>
                <w:webHidden/>
              </w:rPr>
            </w:r>
            <w:r>
              <w:rPr>
                <w:noProof/>
                <w:webHidden/>
              </w:rPr>
              <w:fldChar w:fldCharType="separate"/>
            </w:r>
            <w:r>
              <w:rPr>
                <w:noProof/>
                <w:webHidden/>
              </w:rPr>
              <w:t>7</w:t>
            </w:r>
            <w:r>
              <w:rPr>
                <w:noProof/>
                <w:webHidden/>
              </w:rPr>
              <w:fldChar w:fldCharType="end"/>
            </w:r>
          </w:hyperlink>
        </w:p>
        <w:p w14:paraId="30C083D0" w14:textId="36F41124" w:rsidR="001C3B3C" w:rsidRDefault="001C3B3C">
          <w:r>
            <w:rPr>
              <w:b/>
              <w:bCs/>
              <w:noProof/>
            </w:rPr>
            <w:fldChar w:fldCharType="end"/>
          </w:r>
        </w:p>
      </w:sdtContent>
    </w:sdt>
    <w:p w14:paraId="7A90B11F" w14:textId="77777777" w:rsidR="00C66569" w:rsidRDefault="00C66569">
      <w:pPr>
        <w:sectPr w:rsidR="00C66569" w:rsidSect="001C3B3C">
          <w:footerReference w:type="default" r:id="rId8"/>
          <w:pgSz w:w="11906" w:h="16838"/>
          <w:pgMar w:top="1440" w:right="1440" w:bottom="1440" w:left="1440" w:header="708" w:footer="708" w:gutter="0"/>
          <w:pgNumType w:fmt="lowerRoman" w:start="0"/>
          <w:cols w:space="708"/>
          <w:titlePg/>
          <w:docGrid w:linePitch="360"/>
        </w:sectPr>
      </w:pPr>
    </w:p>
    <w:p w14:paraId="2FE01C80" w14:textId="77777777" w:rsidR="00C66569" w:rsidRDefault="00C66569"/>
    <w:p w14:paraId="3592D7FB" w14:textId="4AEC069C" w:rsidR="00714F2E" w:rsidRDefault="00714F2E" w:rsidP="008B7E65">
      <w:pPr>
        <w:pStyle w:val="Heading1"/>
      </w:pPr>
      <w:bookmarkStart w:id="0" w:name="_Toc20342415"/>
      <w:r>
        <w:t>PEAR:</w:t>
      </w:r>
      <w:bookmarkEnd w:id="0"/>
    </w:p>
    <w:p w14:paraId="5BC65A46" w14:textId="2FFC4FDD" w:rsidR="00714F2E" w:rsidRDefault="00714F2E" w:rsidP="001C3B3C">
      <w:pPr>
        <w:pStyle w:val="Heading4"/>
      </w:pPr>
      <w:proofErr w:type="spellStart"/>
      <w:r>
        <w:t>Search.php</w:t>
      </w:r>
      <w:proofErr w:type="spellEnd"/>
    </w:p>
    <w:p w14:paraId="7D90AE91" w14:textId="66B77341" w:rsidR="00714F2E" w:rsidRDefault="00714F2E" w:rsidP="00714F2E">
      <w:pPr>
        <w:tabs>
          <w:tab w:val="left" w:pos="1116"/>
        </w:tabs>
      </w:pPr>
      <w:r>
        <w:rPr>
          <w:noProof/>
        </w:rPr>
        <w:drawing>
          <wp:inline distT="0" distB="0" distL="0" distR="0" wp14:anchorId="72C7FC8D" wp14:editId="7F5B256B">
            <wp:extent cx="5515745" cy="581106"/>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arch_before.PNG"/>
                    <pic:cNvPicPr/>
                  </pic:nvPicPr>
                  <pic:blipFill>
                    <a:blip r:embed="rId9">
                      <a:extLst>
                        <a:ext uri="{28A0092B-C50C-407E-A947-70E740481C1C}">
                          <a14:useLocalDpi xmlns:a14="http://schemas.microsoft.com/office/drawing/2010/main" val="0"/>
                        </a:ext>
                      </a:extLst>
                    </a:blip>
                    <a:stretch>
                      <a:fillRect/>
                    </a:stretch>
                  </pic:blipFill>
                  <pic:spPr>
                    <a:xfrm>
                      <a:off x="0" y="0"/>
                      <a:ext cx="5515745" cy="581106"/>
                    </a:xfrm>
                    <a:prstGeom prst="rect">
                      <a:avLst/>
                    </a:prstGeom>
                  </pic:spPr>
                </pic:pic>
              </a:graphicData>
            </a:graphic>
          </wp:inline>
        </w:drawing>
      </w:r>
    </w:p>
    <w:p w14:paraId="26CD6858" w14:textId="166C160C" w:rsidR="00714F2E" w:rsidRDefault="00714F2E" w:rsidP="00714F2E">
      <w:pPr>
        <w:tabs>
          <w:tab w:val="left" w:pos="1116"/>
        </w:tabs>
      </w:pPr>
      <w:r>
        <w:rPr>
          <w:noProof/>
        </w:rPr>
        <w:drawing>
          <wp:inline distT="0" distB="0" distL="0" distR="0" wp14:anchorId="4B9695F6" wp14:editId="0F1F88B2">
            <wp:extent cx="5430008" cy="215295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rch_after.PNG"/>
                    <pic:cNvPicPr/>
                  </pic:nvPicPr>
                  <pic:blipFill>
                    <a:blip r:embed="rId10">
                      <a:extLst>
                        <a:ext uri="{28A0092B-C50C-407E-A947-70E740481C1C}">
                          <a14:useLocalDpi xmlns:a14="http://schemas.microsoft.com/office/drawing/2010/main" val="0"/>
                        </a:ext>
                      </a:extLst>
                    </a:blip>
                    <a:stretch>
                      <a:fillRect/>
                    </a:stretch>
                  </pic:blipFill>
                  <pic:spPr>
                    <a:xfrm>
                      <a:off x="0" y="0"/>
                      <a:ext cx="5430008" cy="2152950"/>
                    </a:xfrm>
                    <a:prstGeom prst="rect">
                      <a:avLst/>
                    </a:prstGeom>
                  </pic:spPr>
                </pic:pic>
              </a:graphicData>
            </a:graphic>
          </wp:inline>
        </w:drawing>
      </w:r>
    </w:p>
    <w:p w14:paraId="01350718" w14:textId="47CBC225" w:rsidR="00714F2E" w:rsidRDefault="00714F2E" w:rsidP="001C3B3C">
      <w:pPr>
        <w:pStyle w:val="Heading4"/>
      </w:pPr>
      <w:proofErr w:type="spellStart"/>
      <w:r>
        <w:t>Topten.php</w:t>
      </w:r>
      <w:proofErr w:type="spellEnd"/>
    </w:p>
    <w:p w14:paraId="6EE3E918" w14:textId="0F573429" w:rsidR="00714F2E" w:rsidRDefault="00714F2E" w:rsidP="00714F2E">
      <w:pPr>
        <w:tabs>
          <w:tab w:val="left" w:pos="1116"/>
        </w:tabs>
      </w:pPr>
      <w:r>
        <w:rPr>
          <w:noProof/>
        </w:rPr>
        <w:drawing>
          <wp:inline distT="0" distB="0" distL="0" distR="0" wp14:anchorId="1F78C271" wp14:editId="4F757454">
            <wp:extent cx="5731510" cy="2211070"/>
            <wp:effectExtent l="0" t="0" r="254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pten.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211070"/>
                    </a:xfrm>
                    <a:prstGeom prst="rect">
                      <a:avLst/>
                    </a:prstGeom>
                  </pic:spPr>
                </pic:pic>
              </a:graphicData>
            </a:graphic>
          </wp:inline>
        </w:drawing>
      </w:r>
    </w:p>
    <w:p w14:paraId="7F158434" w14:textId="67FCA7E9" w:rsidR="00714F2E" w:rsidRDefault="00714F2E" w:rsidP="001C3B3C">
      <w:pPr>
        <w:pStyle w:val="Heading4"/>
      </w:pPr>
      <w:proofErr w:type="spellStart"/>
      <w:r>
        <w:t>Graph.php</w:t>
      </w:r>
      <w:proofErr w:type="spellEnd"/>
    </w:p>
    <w:p w14:paraId="62C276F9" w14:textId="3C0E7606" w:rsidR="00714F2E" w:rsidRDefault="00714F2E" w:rsidP="00714F2E">
      <w:pPr>
        <w:tabs>
          <w:tab w:val="left" w:pos="1116"/>
        </w:tabs>
      </w:pPr>
      <w:r>
        <w:rPr>
          <w:noProof/>
        </w:rPr>
        <w:drawing>
          <wp:inline distT="0" distB="0" distL="0" distR="0" wp14:anchorId="606A22E3" wp14:editId="69B0026D">
            <wp:extent cx="5506218" cy="56205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_before.PNG"/>
                    <pic:cNvPicPr/>
                  </pic:nvPicPr>
                  <pic:blipFill>
                    <a:blip r:embed="rId12">
                      <a:extLst>
                        <a:ext uri="{28A0092B-C50C-407E-A947-70E740481C1C}">
                          <a14:useLocalDpi xmlns:a14="http://schemas.microsoft.com/office/drawing/2010/main" val="0"/>
                        </a:ext>
                      </a:extLst>
                    </a:blip>
                    <a:stretch>
                      <a:fillRect/>
                    </a:stretch>
                  </pic:blipFill>
                  <pic:spPr>
                    <a:xfrm>
                      <a:off x="0" y="0"/>
                      <a:ext cx="5506218" cy="562053"/>
                    </a:xfrm>
                    <a:prstGeom prst="rect">
                      <a:avLst/>
                    </a:prstGeom>
                  </pic:spPr>
                </pic:pic>
              </a:graphicData>
            </a:graphic>
          </wp:inline>
        </w:drawing>
      </w:r>
    </w:p>
    <w:p w14:paraId="59568482" w14:textId="2CE00AD1" w:rsidR="00714F2E" w:rsidRDefault="008B7E65" w:rsidP="00714F2E">
      <w:pPr>
        <w:tabs>
          <w:tab w:val="left" w:pos="1116"/>
        </w:tabs>
      </w:pPr>
      <w:r>
        <w:rPr>
          <w:noProof/>
        </w:rPr>
        <w:lastRenderedPageBreak/>
        <w:drawing>
          <wp:inline distT="0" distB="0" distL="0" distR="0" wp14:anchorId="7866C113" wp14:editId="1909ED44">
            <wp:extent cx="5458587" cy="2286319"/>
            <wp:effectExtent l="0" t="0" r="889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_after.PNG"/>
                    <pic:cNvPicPr/>
                  </pic:nvPicPr>
                  <pic:blipFill>
                    <a:blip r:embed="rId13">
                      <a:extLst>
                        <a:ext uri="{28A0092B-C50C-407E-A947-70E740481C1C}">
                          <a14:useLocalDpi xmlns:a14="http://schemas.microsoft.com/office/drawing/2010/main" val="0"/>
                        </a:ext>
                      </a:extLst>
                    </a:blip>
                    <a:stretch>
                      <a:fillRect/>
                    </a:stretch>
                  </pic:blipFill>
                  <pic:spPr>
                    <a:xfrm>
                      <a:off x="0" y="0"/>
                      <a:ext cx="5458587" cy="2286319"/>
                    </a:xfrm>
                    <a:prstGeom prst="rect">
                      <a:avLst/>
                    </a:prstGeom>
                  </pic:spPr>
                </pic:pic>
              </a:graphicData>
            </a:graphic>
          </wp:inline>
        </w:drawing>
      </w:r>
      <w:proofErr w:type="spellStart"/>
      <w:r w:rsidR="00714F2E" w:rsidRPr="001C3B3C">
        <w:rPr>
          <w:rStyle w:val="Heading4Char"/>
        </w:rPr>
        <w:t>Connect.php</w:t>
      </w:r>
      <w:proofErr w:type="spellEnd"/>
    </w:p>
    <w:p w14:paraId="2A0BC7D9" w14:textId="229EB191" w:rsidR="008B7E65" w:rsidRDefault="008B7E65" w:rsidP="00714F2E">
      <w:pPr>
        <w:tabs>
          <w:tab w:val="left" w:pos="1116"/>
        </w:tabs>
      </w:pPr>
      <w:r>
        <w:rPr>
          <w:noProof/>
        </w:rPr>
        <w:drawing>
          <wp:inline distT="0" distB="0" distL="0" distR="0" wp14:anchorId="3D0EBDD9" wp14:editId="0D912D90">
            <wp:extent cx="5410955" cy="6668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nect_before.PNG"/>
                    <pic:cNvPicPr/>
                  </pic:nvPicPr>
                  <pic:blipFill>
                    <a:blip r:embed="rId14">
                      <a:extLst>
                        <a:ext uri="{28A0092B-C50C-407E-A947-70E740481C1C}">
                          <a14:useLocalDpi xmlns:a14="http://schemas.microsoft.com/office/drawing/2010/main" val="0"/>
                        </a:ext>
                      </a:extLst>
                    </a:blip>
                    <a:stretch>
                      <a:fillRect/>
                    </a:stretch>
                  </pic:blipFill>
                  <pic:spPr>
                    <a:xfrm>
                      <a:off x="0" y="0"/>
                      <a:ext cx="5410955" cy="666843"/>
                    </a:xfrm>
                    <a:prstGeom prst="rect">
                      <a:avLst/>
                    </a:prstGeom>
                  </pic:spPr>
                </pic:pic>
              </a:graphicData>
            </a:graphic>
          </wp:inline>
        </w:drawing>
      </w:r>
    </w:p>
    <w:p w14:paraId="6D99AEA1" w14:textId="77777777" w:rsidR="00714F2E" w:rsidRDefault="00714F2E" w:rsidP="00714F2E">
      <w:pPr>
        <w:tabs>
          <w:tab w:val="left" w:pos="1116"/>
        </w:tabs>
      </w:pPr>
    </w:p>
    <w:p w14:paraId="266D76DE" w14:textId="77777777" w:rsidR="008B7E65" w:rsidRDefault="008B7E65" w:rsidP="00714F2E">
      <w:pPr>
        <w:tabs>
          <w:tab w:val="left" w:pos="1116"/>
        </w:tabs>
      </w:pPr>
      <w:r>
        <w:rPr>
          <w:noProof/>
        </w:rPr>
        <w:drawing>
          <wp:inline distT="0" distB="0" distL="0" distR="0" wp14:anchorId="3BB16B8D" wp14:editId="6036C384">
            <wp:extent cx="5544324" cy="2667372"/>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nect_after.PNG"/>
                    <pic:cNvPicPr/>
                  </pic:nvPicPr>
                  <pic:blipFill>
                    <a:blip r:embed="rId15">
                      <a:extLst>
                        <a:ext uri="{28A0092B-C50C-407E-A947-70E740481C1C}">
                          <a14:useLocalDpi xmlns:a14="http://schemas.microsoft.com/office/drawing/2010/main" val="0"/>
                        </a:ext>
                      </a:extLst>
                    </a:blip>
                    <a:stretch>
                      <a:fillRect/>
                    </a:stretch>
                  </pic:blipFill>
                  <pic:spPr>
                    <a:xfrm>
                      <a:off x="0" y="0"/>
                      <a:ext cx="5544324" cy="2667372"/>
                    </a:xfrm>
                    <a:prstGeom prst="rect">
                      <a:avLst/>
                    </a:prstGeom>
                  </pic:spPr>
                </pic:pic>
              </a:graphicData>
            </a:graphic>
          </wp:inline>
        </w:drawing>
      </w:r>
    </w:p>
    <w:p w14:paraId="55874592" w14:textId="77777777" w:rsidR="008B7E65" w:rsidRDefault="008B7E65" w:rsidP="00714F2E">
      <w:pPr>
        <w:tabs>
          <w:tab w:val="left" w:pos="1116"/>
        </w:tabs>
      </w:pPr>
    </w:p>
    <w:p w14:paraId="4184C9A1" w14:textId="75394E1E" w:rsidR="008B7E65" w:rsidRDefault="008B7E65" w:rsidP="008B7E65">
      <w:pPr>
        <w:pStyle w:val="Heading1"/>
      </w:pPr>
      <w:bookmarkStart w:id="1" w:name="_Toc20342416"/>
      <w:r>
        <w:t xml:space="preserve">Identify potential software risks or problems, e.g. possible invalid user inputs that cause unexpected </w:t>
      </w:r>
      <w:r w:rsidR="00905098">
        <w:t>behaviour</w:t>
      </w:r>
      <w:r>
        <w:t>? Is requirements incomplete? Security issues?</w:t>
      </w:r>
      <w:bookmarkEnd w:id="1"/>
    </w:p>
    <w:p w14:paraId="7845D2AA" w14:textId="6D3BD808" w:rsidR="007C13C5" w:rsidRPr="007C13C5" w:rsidRDefault="007C13C5" w:rsidP="007C13C5">
      <w:r>
        <w:t>R</w:t>
      </w:r>
      <w:r w:rsidR="00905098">
        <w:t>e</w:t>
      </w:r>
      <w:r w:rsidR="00CB5BF0">
        <w:t>g</w:t>
      </w:r>
      <w:r>
        <w:t xml:space="preserve">ex scans for bad user input and displays </w:t>
      </w:r>
      <w:r w:rsidR="00F309BC">
        <w:t xml:space="preserve">an </w:t>
      </w:r>
      <w:r>
        <w:t xml:space="preserve">error message when </w:t>
      </w:r>
      <w:r w:rsidR="00F522BF">
        <w:t>necessary</w:t>
      </w:r>
      <w:r>
        <w:t xml:space="preserve"> or else </w:t>
      </w:r>
      <w:r w:rsidR="00F522BF">
        <w:t>displays</w:t>
      </w:r>
      <w:r>
        <w:t xml:space="preserve"> the chart with no data.  The title field however does not have any exception handling scans as some movies contain high amounts of characters.  I also removed the “required” code in my html as some </w:t>
      </w:r>
      <w:r w:rsidR="00F522BF">
        <w:t>searches</w:t>
      </w:r>
      <w:r>
        <w:t xml:space="preserve"> may</w:t>
      </w:r>
      <w:r w:rsidR="0066621A">
        <w:t xml:space="preserve"> </w:t>
      </w:r>
      <w:r>
        <w:t>be from one field or multiple</w:t>
      </w:r>
      <w:r w:rsidR="0066621A">
        <w:t xml:space="preserve"> fields</w:t>
      </w:r>
      <w:r>
        <w:t xml:space="preserve">.  The requirements are complete and </w:t>
      </w:r>
      <w:r w:rsidR="00F522BF">
        <w:t>laid</w:t>
      </w:r>
      <w:r>
        <w:t xml:space="preserve"> out in a</w:t>
      </w:r>
      <w:r w:rsidR="0066621A">
        <w:t>n</w:t>
      </w:r>
      <w:r>
        <w:t xml:space="preserve"> appealing theme</w:t>
      </w:r>
      <w:r w:rsidR="00A228A2">
        <w:t>.  There are no security issues as I have been able to</w:t>
      </w:r>
      <w:r w:rsidR="00B6380D">
        <w:t xml:space="preserve"> determine that</w:t>
      </w:r>
      <w:r w:rsidR="00A228A2">
        <w:t xml:space="preserve"> through</w:t>
      </w:r>
      <w:r w:rsidR="00B6380D">
        <w:t xml:space="preserve"> </w:t>
      </w:r>
      <w:r w:rsidR="00A228A2">
        <w:t>testing and PDO and regex statement handle mostly everything.</w:t>
      </w:r>
    </w:p>
    <w:p w14:paraId="3DC6A054" w14:textId="77777777" w:rsidR="008B7E65" w:rsidRDefault="008B7E65" w:rsidP="00714F2E">
      <w:pPr>
        <w:tabs>
          <w:tab w:val="left" w:pos="1116"/>
        </w:tabs>
      </w:pPr>
    </w:p>
    <w:p w14:paraId="45F01AD1" w14:textId="77777777" w:rsidR="008B7E65" w:rsidRDefault="008B7E65" w:rsidP="00714F2E">
      <w:pPr>
        <w:tabs>
          <w:tab w:val="left" w:pos="1116"/>
        </w:tabs>
      </w:pPr>
    </w:p>
    <w:p w14:paraId="21A1A919" w14:textId="77777777" w:rsidR="00A228A2" w:rsidRDefault="00A228A2" w:rsidP="00A228A2">
      <w:pPr>
        <w:pStyle w:val="Heading2"/>
      </w:pPr>
      <w:bookmarkStart w:id="2" w:name="_Toc20342417"/>
      <w:r>
        <w:t>Test and validate with sample inputs with screenshots. Test the logic of the contents of the application. Validate the consistency between the code and the software design. Include testing in various browsers, e.g. Chrome and Firefox.</w:t>
      </w:r>
      <w:bookmarkEnd w:id="2"/>
    </w:p>
    <w:p w14:paraId="0104E096" w14:textId="08CAFCB6" w:rsidR="008B7E65" w:rsidRDefault="008B7E65" w:rsidP="00714F2E">
      <w:pPr>
        <w:tabs>
          <w:tab w:val="left" w:pos="1116"/>
        </w:tabs>
      </w:pPr>
    </w:p>
    <w:p w14:paraId="6E4D7A5A" w14:textId="48ED6358" w:rsidR="00407E55" w:rsidRDefault="00407E55" w:rsidP="00CB5BF0">
      <w:pPr>
        <w:pStyle w:val="Heading3"/>
      </w:pPr>
      <w:r>
        <w:t xml:space="preserve">Chrome: </w:t>
      </w:r>
    </w:p>
    <w:p w14:paraId="5BCF39B5" w14:textId="354B5468" w:rsidR="00A228A2" w:rsidRDefault="00E54E53" w:rsidP="00714F2E">
      <w:pPr>
        <w:tabs>
          <w:tab w:val="left" w:pos="1116"/>
        </w:tabs>
      </w:pPr>
      <w:r>
        <w:rPr>
          <w:noProof/>
        </w:rPr>
        <w:drawing>
          <wp:inline distT="0" distB="0" distL="0" distR="0" wp14:anchorId="4AF6AB77" wp14:editId="1487B584">
            <wp:extent cx="5731510" cy="3236595"/>
            <wp:effectExtent l="0" t="0" r="2540" b="190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6C9D0F.tmp"/>
                    <pic:cNvPicPr/>
                  </pic:nvPicPr>
                  <pic:blipFill>
                    <a:blip r:embed="rId16">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p>
    <w:p w14:paraId="25F1F040" w14:textId="377DBA2D" w:rsidR="00E54E53" w:rsidRDefault="00946530" w:rsidP="00714F2E">
      <w:pPr>
        <w:tabs>
          <w:tab w:val="left" w:pos="1116"/>
        </w:tabs>
      </w:pPr>
      <w:r>
        <w:rPr>
          <w:noProof/>
        </w:rPr>
        <w:drawing>
          <wp:inline distT="0" distB="0" distL="0" distR="0" wp14:anchorId="55C2C5E0" wp14:editId="127BEE9D">
            <wp:extent cx="5731510" cy="531495"/>
            <wp:effectExtent l="0" t="0" r="2540" b="190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6CF52.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31495"/>
                    </a:xfrm>
                    <a:prstGeom prst="rect">
                      <a:avLst/>
                    </a:prstGeom>
                  </pic:spPr>
                </pic:pic>
              </a:graphicData>
            </a:graphic>
          </wp:inline>
        </w:drawing>
      </w:r>
    </w:p>
    <w:p w14:paraId="6D5C3294" w14:textId="6385A7F4" w:rsidR="00946530" w:rsidRDefault="00407E55" w:rsidP="00714F2E">
      <w:pPr>
        <w:tabs>
          <w:tab w:val="left" w:pos="1116"/>
        </w:tabs>
      </w:pPr>
      <w:r>
        <w:rPr>
          <w:noProof/>
        </w:rPr>
        <w:lastRenderedPageBreak/>
        <w:drawing>
          <wp:inline distT="0" distB="0" distL="0" distR="0" wp14:anchorId="19891FD3" wp14:editId="28776E30">
            <wp:extent cx="5731510" cy="38811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6C7CC3.tmp"/>
                    <pic:cNvPicPr/>
                  </pic:nvPicPr>
                  <pic:blipFill>
                    <a:blip r:embed="rId18">
                      <a:extLst>
                        <a:ext uri="{28A0092B-C50C-407E-A947-70E740481C1C}">
                          <a14:useLocalDpi xmlns:a14="http://schemas.microsoft.com/office/drawing/2010/main" val="0"/>
                        </a:ext>
                      </a:extLst>
                    </a:blip>
                    <a:stretch>
                      <a:fillRect/>
                    </a:stretch>
                  </pic:blipFill>
                  <pic:spPr>
                    <a:xfrm>
                      <a:off x="0" y="0"/>
                      <a:ext cx="5731510" cy="3881120"/>
                    </a:xfrm>
                    <a:prstGeom prst="rect">
                      <a:avLst/>
                    </a:prstGeom>
                  </pic:spPr>
                </pic:pic>
              </a:graphicData>
            </a:graphic>
          </wp:inline>
        </w:drawing>
      </w:r>
    </w:p>
    <w:p w14:paraId="03B82A69" w14:textId="77777777" w:rsidR="00343466" w:rsidRDefault="00343466" w:rsidP="00714F2E">
      <w:pPr>
        <w:tabs>
          <w:tab w:val="left" w:pos="1116"/>
        </w:tabs>
      </w:pPr>
    </w:p>
    <w:p w14:paraId="7C6C08CC" w14:textId="78342481" w:rsidR="00343466" w:rsidRDefault="00E95EBA" w:rsidP="00CB5BF0">
      <w:pPr>
        <w:pStyle w:val="Heading3"/>
      </w:pPr>
      <w:r>
        <w:t>Brave</w:t>
      </w:r>
      <w:r w:rsidR="00407E55">
        <w:t>:</w:t>
      </w:r>
    </w:p>
    <w:p w14:paraId="3ADB688C" w14:textId="4E8D23A7" w:rsidR="00407E55" w:rsidRDefault="00E95EBA" w:rsidP="00714F2E">
      <w:pPr>
        <w:tabs>
          <w:tab w:val="left" w:pos="1116"/>
        </w:tabs>
      </w:pPr>
      <w:r>
        <w:rPr>
          <w:noProof/>
        </w:rPr>
        <w:drawing>
          <wp:inline distT="0" distB="0" distL="0" distR="0" wp14:anchorId="4C615930" wp14:editId="0E758C1E">
            <wp:extent cx="5731510" cy="2970530"/>
            <wp:effectExtent l="0" t="0" r="2540" b="127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6C3049.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970530"/>
                    </a:xfrm>
                    <a:prstGeom prst="rect">
                      <a:avLst/>
                    </a:prstGeom>
                  </pic:spPr>
                </pic:pic>
              </a:graphicData>
            </a:graphic>
          </wp:inline>
        </w:drawing>
      </w:r>
    </w:p>
    <w:p w14:paraId="179DA5D2" w14:textId="5F3AA284" w:rsidR="00E95EBA" w:rsidRDefault="009C6BFB" w:rsidP="00714F2E">
      <w:pPr>
        <w:tabs>
          <w:tab w:val="left" w:pos="1116"/>
        </w:tabs>
      </w:pPr>
      <w:r>
        <w:rPr>
          <w:noProof/>
        </w:rPr>
        <w:drawing>
          <wp:inline distT="0" distB="0" distL="0" distR="0" wp14:anchorId="3DB18621" wp14:editId="50441731">
            <wp:extent cx="5731510" cy="979805"/>
            <wp:effectExtent l="0" t="0" r="254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6CE581.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979805"/>
                    </a:xfrm>
                    <a:prstGeom prst="rect">
                      <a:avLst/>
                    </a:prstGeom>
                  </pic:spPr>
                </pic:pic>
              </a:graphicData>
            </a:graphic>
          </wp:inline>
        </w:drawing>
      </w:r>
    </w:p>
    <w:p w14:paraId="67799B7C" w14:textId="511494B8" w:rsidR="009C6BFB" w:rsidRDefault="00E034A8" w:rsidP="00714F2E">
      <w:pPr>
        <w:tabs>
          <w:tab w:val="left" w:pos="1116"/>
        </w:tabs>
      </w:pPr>
      <w:r>
        <w:rPr>
          <w:noProof/>
        </w:rPr>
        <w:lastRenderedPageBreak/>
        <w:drawing>
          <wp:inline distT="0" distB="0" distL="0" distR="0" wp14:anchorId="1D9A3568" wp14:editId="60764311">
            <wp:extent cx="5731510" cy="2978150"/>
            <wp:effectExtent l="0" t="0" r="2540" b="0"/>
            <wp:docPr id="17" name="Picture 1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6C410F.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978150"/>
                    </a:xfrm>
                    <a:prstGeom prst="rect">
                      <a:avLst/>
                    </a:prstGeom>
                  </pic:spPr>
                </pic:pic>
              </a:graphicData>
            </a:graphic>
          </wp:inline>
        </w:drawing>
      </w:r>
    </w:p>
    <w:p w14:paraId="4366EE30" w14:textId="77777777" w:rsidR="00407E55" w:rsidRDefault="00407E55" w:rsidP="00714F2E">
      <w:pPr>
        <w:tabs>
          <w:tab w:val="left" w:pos="1116"/>
        </w:tabs>
      </w:pPr>
    </w:p>
    <w:p w14:paraId="3D500337" w14:textId="77777777" w:rsidR="00407E55" w:rsidRDefault="00407E55" w:rsidP="00714F2E">
      <w:pPr>
        <w:tabs>
          <w:tab w:val="left" w:pos="1116"/>
        </w:tabs>
      </w:pPr>
    </w:p>
    <w:p w14:paraId="76AFF88F" w14:textId="77777777" w:rsidR="00407E55" w:rsidRDefault="00407E55" w:rsidP="00CB5BF0">
      <w:pPr>
        <w:pStyle w:val="Heading3"/>
      </w:pPr>
      <w:bookmarkStart w:id="3" w:name="_GoBack"/>
      <w:r>
        <w:t>Edge:</w:t>
      </w:r>
    </w:p>
    <w:bookmarkEnd w:id="3"/>
    <w:p w14:paraId="53832243" w14:textId="604F3100" w:rsidR="009913EA" w:rsidRDefault="009F6D04" w:rsidP="00714F2E">
      <w:pPr>
        <w:tabs>
          <w:tab w:val="left" w:pos="1116"/>
        </w:tabs>
      </w:pPr>
      <w:r>
        <w:rPr>
          <w:noProof/>
        </w:rPr>
        <w:drawing>
          <wp:inline distT="0" distB="0" distL="0" distR="0" wp14:anchorId="5917AB09" wp14:editId="083A5C19">
            <wp:extent cx="5731510" cy="3061970"/>
            <wp:effectExtent l="0" t="0" r="2540" b="508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6C343A.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61970"/>
                    </a:xfrm>
                    <a:prstGeom prst="rect">
                      <a:avLst/>
                    </a:prstGeom>
                  </pic:spPr>
                </pic:pic>
              </a:graphicData>
            </a:graphic>
          </wp:inline>
        </w:drawing>
      </w:r>
    </w:p>
    <w:p w14:paraId="05C4A33A" w14:textId="77777777" w:rsidR="009913EA" w:rsidRDefault="00EB3132" w:rsidP="00714F2E">
      <w:pPr>
        <w:tabs>
          <w:tab w:val="left" w:pos="1116"/>
        </w:tabs>
      </w:pPr>
      <w:r>
        <w:rPr>
          <w:noProof/>
        </w:rPr>
        <w:drawing>
          <wp:inline distT="0" distB="0" distL="0" distR="0" wp14:anchorId="0EA4EF7B" wp14:editId="53EE673F">
            <wp:extent cx="5731510" cy="757555"/>
            <wp:effectExtent l="0" t="0" r="2540" b="444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6CE1DE.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757555"/>
                    </a:xfrm>
                    <a:prstGeom prst="rect">
                      <a:avLst/>
                    </a:prstGeom>
                  </pic:spPr>
                </pic:pic>
              </a:graphicData>
            </a:graphic>
          </wp:inline>
        </w:drawing>
      </w:r>
    </w:p>
    <w:p w14:paraId="793456B6" w14:textId="77777777" w:rsidR="00EB3132" w:rsidRDefault="00EB3132" w:rsidP="00714F2E">
      <w:pPr>
        <w:tabs>
          <w:tab w:val="left" w:pos="1116"/>
        </w:tabs>
      </w:pPr>
    </w:p>
    <w:p w14:paraId="36C415C0" w14:textId="77777777" w:rsidR="00EB3132" w:rsidRDefault="00AA5353" w:rsidP="00714F2E">
      <w:pPr>
        <w:tabs>
          <w:tab w:val="left" w:pos="1116"/>
        </w:tabs>
      </w:pPr>
      <w:r>
        <w:rPr>
          <w:noProof/>
        </w:rPr>
        <w:lastRenderedPageBreak/>
        <w:drawing>
          <wp:inline distT="0" distB="0" distL="0" distR="0" wp14:anchorId="579D61FD" wp14:editId="4D2BDE2C">
            <wp:extent cx="5731510" cy="34264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6C42DB.tmp"/>
                    <pic:cNvPicPr/>
                  </pic:nvPicPr>
                  <pic:blipFill>
                    <a:blip r:embed="rId24">
                      <a:extLst>
                        <a:ext uri="{28A0092B-C50C-407E-A947-70E740481C1C}">
                          <a14:useLocalDpi xmlns:a14="http://schemas.microsoft.com/office/drawing/2010/main" val="0"/>
                        </a:ext>
                      </a:extLst>
                    </a:blip>
                    <a:stretch>
                      <a:fillRect/>
                    </a:stretch>
                  </pic:blipFill>
                  <pic:spPr>
                    <a:xfrm>
                      <a:off x="0" y="0"/>
                      <a:ext cx="5731510" cy="3426460"/>
                    </a:xfrm>
                    <a:prstGeom prst="rect">
                      <a:avLst/>
                    </a:prstGeom>
                  </pic:spPr>
                </pic:pic>
              </a:graphicData>
            </a:graphic>
          </wp:inline>
        </w:drawing>
      </w:r>
    </w:p>
    <w:p w14:paraId="5D0F410E" w14:textId="77777777" w:rsidR="00FE31D8" w:rsidRDefault="00FE31D8" w:rsidP="00714F2E">
      <w:pPr>
        <w:tabs>
          <w:tab w:val="left" w:pos="1116"/>
        </w:tabs>
      </w:pPr>
    </w:p>
    <w:p w14:paraId="53CDC12A" w14:textId="77777777" w:rsidR="00FE31D8" w:rsidRDefault="00FE31D8" w:rsidP="00FE31D8">
      <w:pPr>
        <w:pStyle w:val="Heading1"/>
      </w:pPr>
      <w:bookmarkStart w:id="4" w:name="_Toc20342418"/>
      <w:r>
        <w:t>Provide an evidence that you adjusted your application base on the test.</w:t>
      </w:r>
      <w:bookmarkEnd w:id="4"/>
    </w:p>
    <w:p w14:paraId="7A7E56E8" w14:textId="77777777" w:rsidR="009F74B4" w:rsidRDefault="009F74B4" w:rsidP="009F74B4"/>
    <w:p w14:paraId="4C8B3A53" w14:textId="658945B0" w:rsidR="009F74B4" w:rsidRDefault="009F74B4" w:rsidP="009F74B4">
      <w:r>
        <w:t>From testing o</w:t>
      </w:r>
      <w:r w:rsidR="009E0E0B">
        <w:t>riginally</w:t>
      </w:r>
      <w:r>
        <w:t xml:space="preserve"> I noticed my table</w:t>
      </w:r>
      <w:r w:rsidR="00785C3B">
        <w:t>s</w:t>
      </w:r>
      <w:r>
        <w:t xml:space="preserve"> didn’t have any lines through it making it hard to read between the different </w:t>
      </w:r>
      <w:r w:rsidR="009E0E0B">
        <w:t>categories</w:t>
      </w:r>
      <w:r>
        <w:t xml:space="preserve">.  </w:t>
      </w:r>
      <w:r w:rsidR="00785C3B">
        <w:t>S</w:t>
      </w:r>
      <w:r w:rsidR="002F08E6">
        <w:t>imply adding “td” after “table</w:t>
      </w:r>
      <w:r w:rsidR="00456188">
        <w:t xml:space="preserve">” </w:t>
      </w:r>
      <w:r w:rsidR="00785C3B">
        <w:t xml:space="preserve">&amp; </w:t>
      </w:r>
      <w:r w:rsidR="00456188">
        <w:t>adding borde</w:t>
      </w:r>
      <w:r w:rsidR="00F522BF">
        <w:t>r:</w:t>
      </w:r>
      <w:r w:rsidR="00456188">
        <w:t xml:space="preserve"> solid black</w:t>
      </w:r>
      <w:r w:rsidR="00F522BF">
        <w:t>, I was able to quickly fix this</w:t>
      </w:r>
    </w:p>
    <w:p w14:paraId="6B3120F1" w14:textId="77777777" w:rsidR="00456188" w:rsidRDefault="00456188" w:rsidP="009F74B4"/>
    <w:p w14:paraId="13564A32" w14:textId="77777777" w:rsidR="00456188" w:rsidRDefault="009E0E0B" w:rsidP="009F74B4">
      <w:r>
        <w:rPr>
          <w:noProof/>
        </w:rPr>
        <w:drawing>
          <wp:inline distT="0" distB="0" distL="0" distR="0" wp14:anchorId="40FBD185" wp14:editId="2F4B4CC0">
            <wp:extent cx="2766300" cy="403895"/>
            <wp:effectExtent l="0" t="0" r="0" b="0"/>
            <wp:docPr id="19" name="Picture 19"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6CC68A.tmp"/>
                    <pic:cNvPicPr/>
                  </pic:nvPicPr>
                  <pic:blipFill>
                    <a:blip r:embed="rId25">
                      <a:extLst>
                        <a:ext uri="{28A0092B-C50C-407E-A947-70E740481C1C}">
                          <a14:useLocalDpi xmlns:a14="http://schemas.microsoft.com/office/drawing/2010/main" val="0"/>
                        </a:ext>
                      </a:extLst>
                    </a:blip>
                    <a:stretch>
                      <a:fillRect/>
                    </a:stretch>
                  </pic:blipFill>
                  <pic:spPr>
                    <a:xfrm>
                      <a:off x="0" y="0"/>
                      <a:ext cx="2766300" cy="403895"/>
                    </a:xfrm>
                    <a:prstGeom prst="rect">
                      <a:avLst/>
                    </a:prstGeom>
                  </pic:spPr>
                </pic:pic>
              </a:graphicData>
            </a:graphic>
          </wp:inline>
        </w:drawing>
      </w:r>
    </w:p>
    <w:p w14:paraId="3C629103" w14:textId="77777777" w:rsidR="009E0E0B" w:rsidRDefault="009E0E0B" w:rsidP="009F74B4"/>
    <w:p w14:paraId="2CEBA9F1" w14:textId="4BF31CFA" w:rsidR="0062691F" w:rsidRDefault="009E0E0B">
      <w:r>
        <w:rPr>
          <w:noProof/>
        </w:rPr>
        <w:lastRenderedPageBreak/>
        <w:drawing>
          <wp:inline distT="0" distB="0" distL="0" distR="0" wp14:anchorId="1F48F0D4" wp14:editId="7EFA7017">
            <wp:extent cx="5731510" cy="3076575"/>
            <wp:effectExtent l="0" t="0" r="2540" b="952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6C245B.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076575"/>
                    </a:xfrm>
                    <a:prstGeom prst="rect">
                      <a:avLst/>
                    </a:prstGeom>
                  </pic:spPr>
                </pic:pic>
              </a:graphicData>
            </a:graphic>
          </wp:inline>
        </w:drawing>
      </w:r>
    </w:p>
    <w:sectPr w:rsidR="0062691F" w:rsidSect="00C66569">
      <w:headerReference w:type="default" r:id="rId27"/>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BB2384" w14:textId="77777777" w:rsidR="00BE4FD9" w:rsidRDefault="00BE4FD9" w:rsidP="00C66569">
      <w:pPr>
        <w:spacing w:after="0" w:line="240" w:lineRule="auto"/>
      </w:pPr>
      <w:r>
        <w:separator/>
      </w:r>
    </w:p>
  </w:endnote>
  <w:endnote w:type="continuationSeparator" w:id="0">
    <w:p w14:paraId="2E12430F" w14:textId="77777777" w:rsidR="00BE4FD9" w:rsidRDefault="00BE4FD9" w:rsidP="00C665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8502268"/>
      <w:docPartObj>
        <w:docPartGallery w:val="Page Numbers (Bottom of Page)"/>
        <w:docPartUnique/>
      </w:docPartObj>
    </w:sdtPr>
    <w:sdtEndPr>
      <w:rPr>
        <w:noProof/>
      </w:rPr>
    </w:sdtEndPr>
    <w:sdtContent>
      <w:p w14:paraId="234AD724" w14:textId="77777777" w:rsidR="00C66569" w:rsidRDefault="00C6656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2C4158" w14:textId="77777777" w:rsidR="00C66569" w:rsidRDefault="00C665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2065284"/>
      <w:docPartObj>
        <w:docPartGallery w:val="Page Numbers (Bottom of Page)"/>
        <w:docPartUnique/>
      </w:docPartObj>
    </w:sdtPr>
    <w:sdtEndPr>
      <w:rPr>
        <w:noProof/>
      </w:rPr>
    </w:sdtEndPr>
    <w:sdtContent>
      <w:p w14:paraId="125C71D0" w14:textId="77777777" w:rsidR="00C66569" w:rsidRDefault="00C6656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8704C3" w14:textId="77777777" w:rsidR="00C66569" w:rsidRDefault="00C665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9A9508" w14:textId="77777777" w:rsidR="00BE4FD9" w:rsidRDefault="00BE4FD9" w:rsidP="00C66569">
      <w:pPr>
        <w:spacing w:after="0" w:line="240" w:lineRule="auto"/>
      </w:pPr>
      <w:r>
        <w:separator/>
      </w:r>
    </w:p>
  </w:footnote>
  <w:footnote w:type="continuationSeparator" w:id="0">
    <w:p w14:paraId="0910FEC5" w14:textId="77777777" w:rsidR="00BE4FD9" w:rsidRDefault="00BE4FD9" w:rsidP="00C665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2889F8" w14:textId="02A43DF4" w:rsidR="00C66569" w:rsidRDefault="00C66569">
    <w:pPr>
      <w:pStyle w:val="Header"/>
    </w:pPr>
    <w:r>
      <w:t>30003673</w:t>
    </w:r>
    <w:r>
      <w:tab/>
    </w:r>
    <w:r w:rsidR="001C3B3C">
      <w:t>Web Project</w:t>
    </w:r>
    <w:r>
      <w:tab/>
      <w:t>Bryce Huston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230E"/>
    <w:rsid w:val="001C3B3C"/>
    <w:rsid w:val="002931E1"/>
    <w:rsid w:val="002F08E6"/>
    <w:rsid w:val="00343466"/>
    <w:rsid w:val="00407E55"/>
    <w:rsid w:val="00456188"/>
    <w:rsid w:val="005622ED"/>
    <w:rsid w:val="0062691F"/>
    <w:rsid w:val="0066621A"/>
    <w:rsid w:val="00714F2E"/>
    <w:rsid w:val="00785C3B"/>
    <w:rsid w:val="007C13C5"/>
    <w:rsid w:val="0081230E"/>
    <w:rsid w:val="008B7E65"/>
    <w:rsid w:val="00905098"/>
    <w:rsid w:val="00946530"/>
    <w:rsid w:val="009741C5"/>
    <w:rsid w:val="009913EA"/>
    <w:rsid w:val="009A7EB8"/>
    <w:rsid w:val="009C6BFB"/>
    <w:rsid w:val="009E0E0B"/>
    <w:rsid w:val="009F6D04"/>
    <w:rsid w:val="009F74B4"/>
    <w:rsid w:val="00A228A2"/>
    <w:rsid w:val="00AA5353"/>
    <w:rsid w:val="00AD1A52"/>
    <w:rsid w:val="00B6380D"/>
    <w:rsid w:val="00BE4FD9"/>
    <w:rsid w:val="00C66569"/>
    <w:rsid w:val="00C96084"/>
    <w:rsid w:val="00CB5BF0"/>
    <w:rsid w:val="00D2277D"/>
    <w:rsid w:val="00DB146E"/>
    <w:rsid w:val="00E034A8"/>
    <w:rsid w:val="00E54E53"/>
    <w:rsid w:val="00E95EBA"/>
    <w:rsid w:val="00EB3132"/>
    <w:rsid w:val="00F309BC"/>
    <w:rsid w:val="00F522BF"/>
    <w:rsid w:val="00FE31D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B8881"/>
  <w15:chartTrackingRefBased/>
  <w15:docId w15:val="{F4A3A658-282A-43A3-A369-7971D6D79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7E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7E65"/>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1C3B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C3B3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B5BF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65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6569"/>
  </w:style>
  <w:style w:type="paragraph" w:styleId="Footer">
    <w:name w:val="footer"/>
    <w:basedOn w:val="Normal"/>
    <w:link w:val="FooterChar"/>
    <w:uiPriority w:val="99"/>
    <w:unhideWhenUsed/>
    <w:rsid w:val="00C665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6569"/>
  </w:style>
  <w:style w:type="character" w:customStyle="1" w:styleId="Heading2Char">
    <w:name w:val="Heading 2 Char"/>
    <w:basedOn w:val="DefaultParagraphFont"/>
    <w:link w:val="Heading2"/>
    <w:uiPriority w:val="9"/>
    <w:rsid w:val="008B7E65"/>
    <w:rPr>
      <w:rFonts w:asciiTheme="majorHAnsi" w:eastAsiaTheme="majorEastAsia" w:hAnsiTheme="majorHAnsi" w:cstheme="majorBidi"/>
      <w:color w:val="2F5496" w:themeColor="accent1" w:themeShade="BF"/>
      <w:sz w:val="26"/>
      <w:szCs w:val="26"/>
      <w:lang w:val="en-US"/>
    </w:rPr>
  </w:style>
  <w:style w:type="character" w:customStyle="1" w:styleId="Heading1Char">
    <w:name w:val="Heading 1 Char"/>
    <w:basedOn w:val="DefaultParagraphFont"/>
    <w:link w:val="Heading1"/>
    <w:uiPriority w:val="9"/>
    <w:rsid w:val="008B7E6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C3B3C"/>
    <w:pPr>
      <w:outlineLvl w:val="9"/>
    </w:pPr>
    <w:rPr>
      <w:lang w:val="en-US"/>
    </w:rPr>
  </w:style>
  <w:style w:type="paragraph" w:styleId="TOC1">
    <w:name w:val="toc 1"/>
    <w:basedOn w:val="Normal"/>
    <w:next w:val="Normal"/>
    <w:autoRedefine/>
    <w:uiPriority w:val="39"/>
    <w:unhideWhenUsed/>
    <w:rsid w:val="001C3B3C"/>
    <w:pPr>
      <w:spacing w:after="100"/>
    </w:pPr>
  </w:style>
  <w:style w:type="paragraph" w:styleId="TOC2">
    <w:name w:val="toc 2"/>
    <w:basedOn w:val="Normal"/>
    <w:next w:val="Normal"/>
    <w:autoRedefine/>
    <w:uiPriority w:val="39"/>
    <w:unhideWhenUsed/>
    <w:rsid w:val="001C3B3C"/>
    <w:pPr>
      <w:spacing w:after="100"/>
      <w:ind w:left="220"/>
    </w:pPr>
  </w:style>
  <w:style w:type="character" w:styleId="Hyperlink">
    <w:name w:val="Hyperlink"/>
    <w:basedOn w:val="DefaultParagraphFont"/>
    <w:uiPriority w:val="99"/>
    <w:unhideWhenUsed/>
    <w:rsid w:val="001C3B3C"/>
    <w:rPr>
      <w:color w:val="0563C1" w:themeColor="hyperlink"/>
      <w:u w:val="single"/>
    </w:rPr>
  </w:style>
  <w:style w:type="paragraph" w:styleId="NoSpacing">
    <w:name w:val="No Spacing"/>
    <w:link w:val="NoSpacingChar"/>
    <w:uiPriority w:val="1"/>
    <w:qFormat/>
    <w:rsid w:val="001C3B3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C3B3C"/>
    <w:rPr>
      <w:rFonts w:eastAsiaTheme="minorEastAsia"/>
      <w:lang w:val="en-US"/>
    </w:rPr>
  </w:style>
  <w:style w:type="character" w:customStyle="1" w:styleId="Heading3Char">
    <w:name w:val="Heading 3 Char"/>
    <w:basedOn w:val="DefaultParagraphFont"/>
    <w:link w:val="Heading3"/>
    <w:uiPriority w:val="9"/>
    <w:rsid w:val="001C3B3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C3B3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B5BF0"/>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image" Target="media/image18.tmp"/><Relationship Id="rId3" Type="http://schemas.openxmlformats.org/officeDocument/2006/relationships/styles" Target="styles.xml"/><Relationship Id="rId21" Type="http://schemas.openxmlformats.org/officeDocument/2006/relationships/image" Target="media/image13.tmp"/><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image" Target="media/image17.tmp"/><Relationship Id="rId2" Type="http://schemas.openxmlformats.org/officeDocument/2006/relationships/customXml" Target="../customXml/item2.xml"/><Relationship Id="rId16" Type="http://schemas.openxmlformats.org/officeDocument/2006/relationships/image" Target="media/image8.tmp"/><Relationship Id="rId20" Type="http://schemas.openxmlformats.org/officeDocument/2006/relationships/image" Target="media/image12.tmp"/><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tmp"/><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75f6a8fe41f33916/Desktop/HOME%20Study%20Material/Web%20Project%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30003673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15B73D-176C-4C98-ACF1-318DC2F95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Web%20Project%20Document.dotx</Template>
  <TotalTime>0</TotalTime>
  <Pages>9</Pages>
  <Words>319</Words>
  <Characters>1819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programming Documentation</dc:title>
  <dc:subject/>
  <dc:creator>Bryce Huston</dc:creator>
  <cp:keywords/>
  <dc:description/>
  <cp:lastModifiedBy>Bryce Huston</cp:lastModifiedBy>
  <cp:revision>4</cp:revision>
  <dcterms:created xsi:type="dcterms:W3CDTF">2019-09-25T14:18:00Z</dcterms:created>
  <dcterms:modified xsi:type="dcterms:W3CDTF">2019-09-25T14:32:00Z</dcterms:modified>
</cp:coreProperties>
</file>